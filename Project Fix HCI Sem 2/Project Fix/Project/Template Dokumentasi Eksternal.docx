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00C5D304" w:rsidR="000035F9" w:rsidRPr="00434074" w:rsidRDefault="00B41322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 </w:t>
            </w:r>
            <w:r w:rsidR="00542033"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 w:rsidR="00542033"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9364F" w14:textId="77777777" w:rsidR="000035F9" w:rsidRDefault="00B41322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BZ01-LAB</w:t>
            </w:r>
          </w:p>
          <w:p w14:paraId="36656A16" w14:textId="1069E2DA" w:rsidR="00B41322" w:rsidRPr="00876A58" w:rsidRDefault="00B41322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LAB HCI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8E38BED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B41322">
              <w:rPr>
                <w:rFonts w:ascii="Arial" w:hAnsi="Arial" w:cs="Arial"/>
                <w:iCs/>
                <w:sz w:val="20"/>
                <w:szCs w:val="20"/>
              </w:rPr>
              <w:t>2020/2021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4D98F9C4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lastRenderedPageBreak/>
        <w:t>Project Title</w:t>
      </w:r>
    </w:p>
    <w:p w14:paraId="00B2BE75" w14:textId="76735331" w:rsidR="00D062BB" w:rsidRPr="00D062BB" w:rsidRDefault="00D062BB" w:rsidP="00D062BB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DanBam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Website</w:t>
      </w:r>
    </w:p>
    <w:p w14:paraId="427A204C" w14:textId="6890B29C" w:rsidR="009F37DD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122109C1" w14:textId="1A31DA4A" w:rsidR="0043126A" w:rsidRPr="0043126A" w:rsidRDefault="0043126A" w:rsidP="0043126A">
      <w:pPr>
        <w:pStyle w:val="Style1"/>
        <w:spacing w:line="360" w:lineRule="auto"/>
        <w:ind w:left="36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Kami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beranggotakan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3 orang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imgin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danbam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tema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neon pastel.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Disini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5 web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Homepage, Menu, Location, Contact Us, dan About Us.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Pengumpulan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projek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18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2021.</w:t>
      </w:r>
    </w:p>
    <w:p w14:paraId="2B96C3ED" w14:textId="2CF5E689" w:rsidR="00D062BB" w:rsidRDefault="003F34E7" w:rsidP="00D062BB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29B9F0A" w14:textId="5E15F0CD" w:rsidR="00D062BB" w:rsidRDefault="00D062BB" w:rsidP="00D062BB">
      <w:pPr>
        <w:pStyle w:val="Style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FCFE4D" wp14:editId="6BD47518">
            <wp:simplePos x="0" y="0"/>
            <wp:positionH relativeFrom="column">
              <wp:posOffset>369570</wp:posOffset>
            </wp:positionH>
            <wp:positionV relativeFrom="paragraph">
              <wp:posOffset>422275</wp:posOffset>
            </wp:positionV>
            <wp:extent cx="6267450" cy="31908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Full Wireframe</w:t>
      </w:r>
    </w:p>
    <w:p w14:paraId="303A75B0" w14:textId="19FE8433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7982A79" w14:textId="6A6E6FC1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FDF272A" w14:textId="3D90E16F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A254560" w14:textId="38B4B39A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C341B49" w14:textId="1CD717AD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F143368" w14:textId="2AD35C5C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6FDCB64" w14:textId="3D5AE0D8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6F3E738" w14:textId="57099BD2" w:rsidR="00D062BB" w:rsidRDefault="00D062BB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6FFAD28" w14:textId="59A2ADC6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0F16164" w14:textId="2F165C32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7DBB1CD" w14:textId="448F4BD9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85DA3AA" w14:textId="4B5C96CF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A126C2D" w14:textId="77777777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DA16271" w14:textId="74AFE4A9" w:rsidR="0043126A" w:rsidRDefault="0043126A" w:rsidP="00D062B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0D5EF11" w14:textId="0492AD45" w:rsidR="00D062BB" w:rsidRDefault="00D062BB" w:rsidP="00D062BB">
      <w:pPr>
        <w:pStyle w:val="Style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Logo</w:t>
      </w:r>
    </w:p>
    <w:p w14:paraId="7174E983" w14:textId="02B40FB5" w:rsidR="00D062BB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35069C" wp14:editId="1E718E25">
            <wp:simplePos x="0" y="0"/>
            <wp:positionH relativeFrom="column">
              <wp:posOffset>388620</wp:posOffset>
            </wp:positionH>
            <wp:positionV relativeFrom="paragraph">
              <wp:posOffset>9525</wp:posOffset>
            </wp:positionV>
            <wp:extent cx="6267450" cy="35718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589A4" w14:textId="0661B29E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16F13B0" w14:textId="1D52FFE3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42F5CBE" w14:textId="7805A99E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C490AA0" w14:textId="77777777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DEE1A45" w14:textId="7272A440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3142DA0" w14:textId="28272F10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90675F6" w14:textId="50CB4DA6" w:rsidR="0043126A" w:rsidRDefault="0043126A" w:rsidP="0043126A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26EAA4F" w14:textId="77777777" w:rsidR="0043126A" w:rsidRDefault="0043126A" w:rsidP="0043126A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4A9C4F0" w14:textId="22BDDB3F" w:rsidR="0043126A" w:rsidRPr="0043126A" w:rsidRDefault="0043126A" w:rsidP="0043126A">
      <w:pPr>
        <w:pStyle w:val="Style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Homepage</w:t>
      </w:r>
    </w:p>
    <w:p w14:paraId="3E050BAD" w14:textId="0FF1F918" w:rsidR="0043126A" w:rsidRDefault="004370F9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50EDBE6C" wp14:editId="2CFDC06A">
            <wp:extent cx="6280785" cy="3533140"/>
            <wp:effectExtent l="0" t="0" r="5715" b="0"/>
            <wp:docPr id="6" name="Picture 6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electronics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2F20" w14:textId="1B0EA7D5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C495B9D" w14:textId="454C6995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F7B40EA" w14:textId="567604EF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08A819F2" w14:textId="33F81994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FFA133D" w14:textId="47C0E825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E96BD3D" w14:textId="6251AC62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24F1F23" w14:textId="606A855D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18B202B" w14:textId="77777777" w:rsidR="0043126A" w:rsidRDefault="0043126A" w:rsidP="00D062BB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95EDD1E" w14:textId="2DA1A9BA" w:rsidR="0043126A" w:rsidRDefault="0043126A" w:rsidP="0043126A">
      <w:pPr>
        <w:pStyle w:val="Style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Report</w:t>
      </w:r>
    </w:p>
    <w:p w14:paraId="2DF8FD98" w14:textId="25A1AD5B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Anggota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pembagian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disepakati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9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 dan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mulai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dikerjakan</w:t>
      </w:r>
      <w:proofErr w:type="spellEnd"/>
    </w:p>
    <w:p w14:paraId="51D7E3F9" w14:textId="48DB15B9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Logo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17DD2450" w14:textId="46844B8F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Wireframe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keseluruhan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5C537C12" w14:textId="5848DDEA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Homepage di photoshop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11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7E7642D4" w14:textId="235A488B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Perancangan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web 12 – 15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599DB836" w14:textId="5C0AFBF6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Finishing web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16-17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2C70F950" w14:textId="35FC36B1" w:rsidR="0043126A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Pengumpulan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web pada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tanggal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18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Juni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2021</w:t>
      </w:r>
    </w:p>
    <w:p w14:paraId="27CAE26B" w14:textId="2C353F5A" w:rsidR="0043126A" w:rsidRPr="00D062BB" w:rsidRDefault="0043126A" w:rsidP="0043126A">
      <w:pPr>
        <w:pStyle w:val="Style1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Anggota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berdiskusi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via line dan discord</w:t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48AAFB2E" w14:textId="77777777" w:rsidR="00D062BB" w:rsidRDefault="00D062BB" w:rsidP="00D062BB">
      <w:pPr>
        <w:spacing w:line="360" w:lineRule="auto"/>
        <w:ind w:left="360"/>
      </w:pPr>
      <w:r>
        <w:t xml:space="preserve">- Rice Box </w:t>
      </w:r>
      <w:proofErr w:type="gramStart"/>
      <w:r>
        <w:t>Menu:https://www.danbamofficial.com/wp-content/uploads/2020/12/Kimchi-Bokkeumbap-%EA%B9%80%EC%B9%98-%EB%B3%B6%EC%9D%8C%EB%B0%A5-Fried-Rice-300x300.jpg</w:t>
      </w:r>
      <w:proofErr w:type="gramEnd"/>
    </w:p>
    <w:p w14:paraId="6272FC16" w14:textId="77777777" w:rsidR="00D062BB" w:rsidRDefault="00D062BB" w:rsidP="00D062BB">
      <w:pPr>
        <w:spacing w:line="360" w:lineRule="auto"/>
        <w:ind w:left="360"/>
      </w:pPr>
      <w:r>
        <w:lastRenderedPageBreak/>
        <w:t xml:space="preserve">- </w:t>
      </w:r>
      <w:proofErr w:type="spellStart"/>
      <w:r>
        <w:t>Japachae</w:t>
      </w:r>
      <w:proofErr w:type="spellEnd"/>
      <w:r>
        <w:t xml:space="preserve"> Menu: https://www.danbamofficial.com/wp-content/uploads/2020/12/ITAEWON-JAPCHAE-%EC%9E%A1%EC%B1%84-1-300x300.jpg</w:t>
      </w:r>
    </w:p>
    <w:p w14:paraId="703DB2CD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Hotteok</w:t>
      </w:r>
      <w:proofErr w:type="spellEnd"/>
      <w:r>
        <w:t xml:space="preserve"> Menu: https://www.danbamofficial.com/wp-content/uploads/2020/12/ITAEWON-VEGAN-HOTTEOK-%ED%98%B8%EB%96%A1-CHEESE-300x300.jpg</w:t>
      </w:r>
    </w:p>
    <w:p w14:paraId="0A016860" w14:textId="77777777" w:rsidR="00D062BB" w:rsidRDefault="00D062BB" w:rsidP="00D062BB">
      <w:pPr>
        <w:spacing w:line="360" w:lineRule="auto"/>
        <w:ind w:left="360"/>
      </w:pPr>
      <w:r>
        <w:t>- Burger Menu: https://d38trduahtodj3.cloudfront.net/images.ashx?t=ig&amp;rid=VisitLaredo&amp;i=pino_burgers.jpg</w:t>
      </w:r>
    </w:p>
    <w:p w14:paraId="730DCEC3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Toppoki</w:t>
      </w:r>
      <w:proofErr w:type="spellEnd"/>
      <w:r>
        <w:t xml:space="preserve"> Menu: https://th.bing.com/th/id/R5bda4679e7d9dafb748cd7d39044332a?rik=sdeIwoQD5PGXfw&amp;riu=http%3a%2f%2fwww.koreadepart.com%2fdata%2fcheditor4%2f1610%2f574f07069f33e344e09c0d51a377daa7_YpUa5fda4cJAXl.jpg&amp;ehk=CfzIDh%2fmn37vsh8wG1hvFjfnpA%2bFEBQJg%2bzq9bh6pik%3d&amp;risl=&amp;pid=ImgRaw</w:t>
      </w:r>
    </w:p>
    <w:p w14:paraId="73C20F44" w14:textId="77777777" w:rsidR="00D062BB" w:rsidRDefault="00D062BB" w:rsidP="00D062BB">
      <w:pPr>
        <w:spacing w:line="360" w:lineRule="auto"/>
        <w:ind w:left="360"/>
      </w:pPr>
      <w:r>
        <w:t>- Brownies Menu: https://www.texanerin.com/content/uploads/2018/12/gingerbread-brownies-7.jpg</w:t>
      </w:r>
    </w:p>
    <w:p w14:paraId="76D08A6D" w14:textId="77777777" w:rsidR="00D062BB" w:rsidRDefault="00D062BB" w:rsidP="00D062BB">
      <w:pPr>
        <w:spacing w:line="360" w:lineRule="auto"/>
        <w:ind w:left="360"/>
      </w:pPr>
      <w:r>
        <w:t>- Pancake Menu: https://awsimages.detik.net.id/community/media/visual/2020/11/04/croffle.jpeg?w=1280</w:t>
      </w:r>
    </w:p>
    <w:p w14:paraId="395B7900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Danbam</w:t>
      </w:r>
      <w:proofErr w:type="spellEnd"/>
      <w:r>
        <w:t xml:space="preserve"> Banner: https://i.pinimg.com/originals/98/02/d8/9802d8a04e78c8ae3fdea7e02ec50511.jpg</w:t>
      </w:r>
    </w:p>
    <w:p w14:paraId="053DC327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Danbam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About Us: https://www.koreaetour.com/wp-content/uploads/2020/03/Capture-d%E2%80%99%C3%A9cran-2020-03-09-%C3%A0-10.03.07.png</w:t>
      </w:r>
    </w:p>
    <w:p w14:paraId="2D7473F4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Hotteok</w:t>
      </w:r>
      <w:proofErr w:type="spellEnd"/>
      <w:r>
        <w:t xml:space="preserve"> Image Slider: https://upload.wikimedia.org/wikipedia/commons/9/97/Hotteok.jpg</w:t>
      </w:r>
    </w:p>
    <w:p w14:paraId="679127BD" w14:textId="77777777" w:rsidR="00D062BB" w:rsidRDefault="00D062BB" w:rsidP="00D062BB">
      <w:pPr>
        <w:spacing w:line="360" w:lineRule="auto"/>
        <w:ind w:left="360"/>
      </w:pPr>
      <w:r>
        <w:t>- Burger Image Slider: https://d1ralsognjng37.cloudfront.net/8db415d2-4884-4149-90eb-b81e439b89f5.jpeg</w:t>
      </w:r>
    </w:p>
    <w:p w14:paraId="46AE5E2B" w14:textId="77777777" w:rsidR="00D062BB" w:rsidRDefault="00D062BB" w:rsidP="00D062BB">
      <w:pPr>
        <w:spacing w:line="360" w:lineRule="auto"/>
        <w:ind w:left="360"/>
      </w:pPr>
      <w:r>
        <w:t xml:space="preserve">- Soju Image </w:t>
      </w:r>
      <w:proofErr w:type="spellStart"/>
      <w:r>
        <w:t>SLider</w:t>
      </w:r>
      <w:proofErr w:type="spellEnd"/>
      <w:r>
        <w:t>: https://th.bing.com/th/id/OIP.Y9A_YTlLjDbng239c70mVgHaE7?pid=ImgDet&amp;rs=1</w:t>
      </w:r>
    </w:p>
    <w:p w14:paraId="2A5F6FAA" w14:textId="77777777" w:rsidR="00D062BB" w:rsidRDefault="00D062BB" w:rsidP="00D062BB">
      <w:pPr>
        <w:spacing w:line="360" w:lineRule="auto"/>
        <w:ind w:left="360"/>
      </w:pPr>
      <w:r>
        <w:t>- Brownies Image Slider: https://th.bing.com/th/id/Rbfb88ead7173b1d571e911fa081f34c6?rik=piz4oEihXNiXIw&amp;riu=http%3a%2f%2fwww.cupcakeproject.com%2fwp-content%2fuploads%2f2018%2f04%2fCakey-Brownies-02.jpg&amp;ehk=%2bYw6NzwWJhUn9nJNQMklaBrCEw9uV0S6QDKhO8cJXN0%3d&amp;risl=&amp;pid=ImgRaw</w:t>
      </w:r>
    </w:p>
    <w:p w14:paraId="2A4B90A5" w14:textId="77777777" w:rsidR="00D062BB" w:rsidRDefault="00D062BB" w:rsidP="00D062BB">
      <w:pPr>
        <w:spacing w:line="360" w:lineRule="auto"/>
        <w:ind w:left="360"/>
      </w:pPr>
      <w:r>
        <w:t>- Google Maps Logo: http://127.0.0.1:5500/assets/main/location/map.png</w:t>
      </w:r>
    </w:p>
    <w:p w14:paraId="2FF8D326" w14:textId="77777777" w:rsidR="00D062BB" w:rsidRDefault="00D062BB" w:rsidP="00D062BB">
      <w:pPr>
        <w:spacing w:line="360" w:lineRule="auto"/>
        <w:ind w:left="360"/>
      </w:pPr>
      <w:r>
        <w:lastRenderedPageBreak/>
        <w:t xml:space="preserve">- </w:t>
      </w:r>
      <w:proofErr w:type="spellStart"/>
      <w:r>
        <w:t>Toppoki</w:t>
      </w:r>
      <w:proofErr w:type="spellEnd"/>
      <w:r>
        <w:t xml:space="preserve"> Home: https://2.bp.blogspot.com/-zGGimuTATwc/WucRRcRo5gI/AAAAAAAAAOs/tBtdKwrXknIaVu-qthr_oq7sWBaZxSd3wCLcBGAs/s1600/main.jpg</w:t>
      </w:r>
    </w:p>
    <w:p w14:paraId="77C91E09" w14:textId="77777777" w:rsidR="00D062BB" w:rsidRDefault="00D062BB" w:rsidP="00D062BB">
      <w:pPr>
        <w:spacing w:line="360" w:lineRule="auto"/>
        <w:ind w:left="360"/>
      </w:pPr>
      <w:r>
        <w:t xml:space="preserve">- </w:t>
      </w:r>
      <w:proofErr w:type="spellStart"/>
      <w:r>
        <w:t>BlackCurrant</w:t>
      </w:r>
      <w:proofErr w:type="spellEnd"/>
      <w:r>
        <w:t xml:space="preserve"> Menu: https://th.bing.com/th/id/OIP.8KJGS0whoBP3236csrSY_AHaIp?pid=ImgDet&amp;rs=1</w:t>
      </w:r>
    </w:p>
    <w:p w14:paraId="181DA48F" w14:textId="6CE85ADD" w:rsidR="002F11B8" w:rsidRDefault="00D062BB" w:rsidP="00D062BB">
      <w:pPr>
        <w:spacing w:line="360" w:lineRule="auto"/>
        <w:ind w:left="360"/>
      </w:pPr>
      <w:r>
        <w:t xml:space="preserve">- Lemon Tea Menu: </w:t>
      </w:r>
      <w:hyperlink r:id="rId12" w:history="1">
        <w:r w:rsidR="00CE2CD7" w:rsidRPr="00620F89">
          <w:rPr>
            <w:rStyle w:val="Hyperlink"/>
          </w:rPr>
          <w:t>https://www.anniesnoms.com/wp-content/uploads/2019/06/lemon-iced-tea-6.jpg</w:t>
        </w:r>
      </w:hyperlink>
    </w:p>
    <w:p w14:paraId="61F88068" w14:textId="3D920E40" w:rsidR="00CE2CD7" w:rsidRDefault="00CE2CD7" w:rsidP="00D062BB">
      <w:pPr>
        <w:spacing w:line="360" w:lineRule="auto"/>
        <w:ind w:left="360"/>
      </w:pPr>
      <w:r>
        <w:t>-</w:t>
      </w:r>
      <w:r w:rsidRPr="00CE2CD7">
        <w:t>https://www.freepik.com/free-photo/yogurt-with-chia-seed-berries-glasses_7498210.htm#page=2&amp;query=dessert&amp;position=19</w:t>
      </w:r>
    </w:p>
    <w:p w14:paraId="27398046" w14:textId="06D94AE6" w:rsidR="00CE2CD7" w:rsidRPr="00682E72" w:rsidRDefault="00CE2CD7" w:rsidP="00D062BB">
      <w:pPr>
        <w:spacing w:line="360" w:lineRule="auto"/>
        <w:ind w:left="360"/>
      </w:pPr>
      <w:r>
        <w:t>-</w:t>
      </w:r>
      <w:r w:rsidRPr="00CE2CD7">
        <w:t>https://cdn.leitesculinaria.com/wp-content/uploads/fly-images/108891/bibimbap-recipe-1200x900-c.jpg.optimal.jpg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26DF70A3" w14:textId="68912C87" w:rsidR="00842715" w:rsidRDefault="00B41322" w:rsidP="00A60661">
      <w:pPr>
        <w:pStyle w:val="ListParagraph"/>
        <w:numPr>
          <w:ilvl w:val="0"/>
          <w:numId w:val="22"/>
        </w:numPr>
        <w:spacing w:line="360" w:lineRule="auto"/>
      </w:pPr>
      <w:r w:rsidRPr="00B41322">
        <w:t xml:space="preserve">2440042014 - Faris </w:t>
      </w:r>
      <w:proofErr w:type="spellStart"/>
      <w:r w:rsidRPr="00B41322">
        <w:t>Adilah</w:t>
      </w:r>
      <w:proofErr w:type="spellEnd"/>
      <w:r w:rsidRPr="00B41322">
        <w:t xml:space="preserve"> Zakaria</w:t>
      </w:r>
    </w:p>
    <w:p w14:paraId="24662A96" w14:textId="073394C6" w:rsidR="00B41322" w:rsidRDefault="00B41322" w:rsidP="00A60661">
      <w:pPr>
        <w:pStyle w:val="ListParagraph"/>
        <w:numPr>
          <w:ilvl w:val="0"/>
          <w:numId w:val="22"/>
        </w:numPr>
        <w:spacing w:line="360" w:lineRule="auto"/>
      </w:pPr>
      <w:r w:rsidRPr="00B41322">
        <w:t xml:space="preserve">2440017706 – </w:t>
      </w:r>
      <w:proofErr w:type="spellStart"/>
      <w:r w:rsidRPr="00B41322">
        <w:t>Ronaldus</w:t>
      </w:r>
      <w:proofErr w:type="spellEnd"/>
      <w:r w:rsidRPr="00B41322">
        <w:t xml:space="preserve"> </w:t>
      </w:r>
      <w:proofErr w:type="spellStart"/>
      <w:r w:rsidRPr="00B41322">
        <w:t>Priambudi</w:t>
      </w:r>
      <w:proofErr w:type="spellEnd"/>
      <w:r w:rsidRPr="00B41322">
        <w:t xml:space="preserve"> </w:t>
      </w:r>
      <w:proofErr w:type="spellStart"/>
      <w:r w:rsidRPr="00B41322">
        <w:t>Sebleku</w:t>
      </w:r>
      <w:proofErr w:type="spellEnd"/>
    </w:p>
    <w:p w14:paraId="60DF3324" w14:textId="5183F749" w:rsidR="00B41322" w:rsidRPr="00682E72" w:rsidRDefault="00B41322" w:rsidP="00A60661">
      <w:pPr>
        <w:pStyle w:val="ListParagraph"/>
        <w:numPr>
          <w:ilvl w:val="0"/>
          <w:numId w:val="22"/>
        </w:numPr>
        <w:spacing w:line="360" w:lineRule="auto"/>
      </w:pPr>
      <w:r w:rsidRPr="00B41322">
        <w:t xml:space="preserve">2440013765 - </w:t>
      </w:r>
      <w:proofErr w:type="spellStart"/>
      <w:r w:rsidRPr="00B41322">
        <w:t>Geraldy</w:t>
      </w:r>
      <w:proofErr w:type="spellEnd"/>
      <w:r w:rsidRPr="00B41322">
        <w:t xml:space="preserve"> Kumara</w:t>
      </w:r>
    </w:p>
    <w:sectPr w:rsidR="00B41322" w:rsidRPr="00682E72" w:rsidSect="00DF2179">
      <w:headerReference w:type="default" r:id="rId13"/>
      <w:footerReference w:type="default" r:id="rId14"/>
      <w:headerReference w:type="first" r:id="rId15"/>
      <w:footerReference w:type="first" r:id="rId1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D82E3" w14:textId="77777777" w:rsidR="00D85F97" w:rsidRDefault="00D85F97" w:rsidP="00273E4A">
      <w:r>
        <w:separator/>
      </w:r>
    </w:p>
  </w:endnote>
  <w:endnote w:type="continuationSeparator" w:id="0">
    <w:p w14:paraId="364EDBCE" w14:textId="77777777" w:rsidR="00D85F97" w:rsidRDefault="00D85F97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D8CDD" w14:textId="77777777" w:rsidR="00D85F97" w:rsidRDefault="00D85F97" w:rsidP="00273E4A">
      <w:r>
        <w:separator/>
      </w:r>
    </w:p>
  </w:footnote>
  <w:footnote w:type="continuationSeparator" w:id="0">
    <w:p w14:paraId="3B987D29" w14:textId="77777777" w:rsidR="00D85F97" w:rsidRDefault="00D85F97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7587F"/>
    <w:multiLevelType w:val="hybridMultilevel"/>
    <w:tmpl w:val="F06E6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05497"/>
    <w:multiLevelType w:val="hybridMultilevel"/>
    <w:tmpl w:val="8D241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607E9D"/>
    <w:multiLevelType w:val="hybridMultilevel"/>
    <w:tmpl w:val="EC68FC14"/>
    <w:lvl w:ilvl="0" w:tplc="807487EC">
      <w:start w:val="4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13"/>
  </w:num>
  <w:num w:numId="5">
    <w:abstractNumId w:val="20"/>
  </w:num>
  <w:num w:numId="6">
    <w:abstractNumId w:val="14"/>
  </w:num>
  <w:num w:numId="7">
    <w:abstractNumId w:val="21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6"/>
  </w:num>
  <w:num w:numId="15">
    <w:abstractNumId w:val="3"/>
  </w:num>
  <w:num w:numId="16">
    <w:abstractNumId w:val="19"/>
  </w:num>
  <w:num w:numId="17">
    <w:abstractNumId w:val="1"/>
  </w:num>
  <w:num w:numId="18">
    <w:abstractNumId w:val="16"/>
  </w:num>
  <w:num w:numId="19">
    <w:abstractNumId w:val="5"/>
  </w:num>
  <w:num w:numId="20">
    <w:abstractNumId w:val="18"/>
  </w:num>
  <w:num w:numId="21">
    <w:abstractNumId w:val="10"/>
  </w:num>
  <w:num w:numId="22">
    <w:abstractNumId w:val="9"/>
  </w:num>
  <w:num w:numId="23">
    <w:abstractNumId w:val="11"/>
  </w:num>
  <w:num w:numId="24">
    <w:abstractNumId w:val="8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26A"/>
    <w:rsid w:val="00431B6F"/>
    <w:rsid w:val="00432778"/>
    <w:rsid w:val="00434074"/>
    <w:rsid w:val="00434FFC"/>
    <w:rsid w:val="004370F9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5100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1322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E2CD7"/>
    <w:rsid w:val="00CF11B0"/>
    <w:rsid w:val="00D04084"/>
    <w:rsid w:val="00D04D11"/>
    <w:rsid w:val="00D062BB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5F97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CE2CD7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anniesnoms.com/wp-content/uploads/2019/06/lemon-iced-tea-6.jp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194</TotalTime>
  <Pages>6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RONALDUS PRIAMBUDI SEBLEKU</cp:lastModifiedBy>
  <cp:revision>341</cp:revision>
  <dcterms:created xsi:type="dcterms:W3CDTF">2017-10-20T05:51:00Z</dcterms:created>
  <dcterms:modified xsi:type="dcterms:W3CDTF">2021-06-16T08:21:00Z</dcterms:modified>
</cp:coreProperties>
</file>